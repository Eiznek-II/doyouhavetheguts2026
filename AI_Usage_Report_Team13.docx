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FAC9" w14:textId="501E761F" w:rsidR="00A10484" w:rsidRDefault="004B30C9">
      <w:pPr>
        <w:pStyle w:val="Title"/>
      </w:pPr>
      <w:r>
        <w:t xml:space="preserve">Team </w:t>
      </w:r>
      <w:r w:rsidR="002817AC">
        <w:t>13</w:t>
      </w:r>
      <w:r>
        <w:t xml:space="preserve"> AI Report</w:t>
      </w:r>
    </w:p>
    <w:p w14:paraId="2C95E336" w14:textId="77EFA462" w:rsidR="00855982" w:rsidRPr="004B30C9" w:rsidRDefault="004B30C9" w:rsidP="00855982">
      <w:pPr>
        <w:pStyle w:val="Heading1"/>
        <w:rPr>
          <w:lang w:val="de-DE"/>
        </w:rPr>
      </w:pPr>
      <w:r w:rsidRPr="004B30C9">
        <w:rPr>
          <w:lang w:val="de-DE"/>
        </w:rPr>
        <w:t xml:space="preserve">AI Usage Scale: </w:t>
      </w:r>
      <w:r w:rsidR="002817AC">
        <w:rPr>
          <w:lang w:val="de-DE"/>
        </w:rPr>
        <w:t>2</w:t>
      </w:r>
    </w:p>
    <w:p w14:paraId="6ECBE3CB" w14:textId="2E76DD2F" w:rsidR="00855982" w:rsidRPr="004B30C9" w:rsidRDefault="002817AC" w:rsidP="004B30C9">
      <w:pPr>
        <w:rPr>
          <w:lang w:val="en-GB"/>
        </w:rPr>
      </w:pPr>
      <w:r>
        <w:rPr>
          <w:lang w:val="en-GB"/>
        </w:rPr>
        <w:t>AI used for reference, but all code was written by the team.</w:t>
      </w:r>
    </w:p>
    <w:p w14:paraId="4B8270FC" w14:textId="6BA1E868" w:rsidR="004B30C9" w:rsidRPr="004B30C9" w:rsidRDefault="004B30C9" w:rsidP="004B30C9">
      <w:pPr>
        <w:pStyle w:val="Heading1"/>
        <w:rPr>
          <w:lang w:val="en-GB"/>
        </w:rPr>
      </w:pPr>
      <w:r w:rsidRPr="004B30C9">
        <w:rPr>
          <w:lang w:val="en-GB"/>
        </w:rPr>
        <w:t>Models Used</w:t>
      </w:r>
    </w:p>
    <w:p w14:paraId="07E60D50" w14:textId="5BF73FDF" w:rsidR="002817AC" w:rsidRDefault="002817AC" w:rsidP="004B30C9">
      <w:r>
        <w:t xml:space="preserve">ChatGPT Luna </w:t>
      </w:r>
      <w:r w:rsidRPr="002817AC">
        <w:t>5.6</w:t>
      </w:r>
      <w:r>
        <w:t>, Claude Sonnet, Microsoft Copilot</w:t>
      </w:r>
    </w:p>
    <w:p w14:paraId="1BFB867D" w14:textId="6CB20551" w:rsidR="004B30C9" w:rsidRPr="00855982" w:rsidRDefault="004B30C9" w:rsidP="004B30C9">
      <w:pPr>
        <w:pStyle w:val="Heading1"/>
      </w:pPr>
      <w:r>
        <w:t>Description</w:t>
      </w:r>
    </w:p>
    <w:p w14:paraId="38CC3E6C" w14:textId="7AD4EC98" w:rsidR="007A31A4" w:rsidRDefault="002817AC" w:rsidP="004B30C9">
      <w:r>
        <w:t>Idea was fully human generated.</w:t>
      </w:r>
    </w:p>
    <w:p w14:paraId="3F640307" w14:textId="7B834E06" w:rsidR="002817AC" w:rsidRDefault="002817AC" w:rsidP="004B30C9">
      <w:r>
        <w:t>ChatGPT was initially used to critique our idea and give advice on whether it was possible/made sense.</w:t>
      </w:r>
    </w:p>
    <w:p w14:paraId="1083818F" w14:textId="7D361A2C" w:rsidR="002817AC" w:rsidRDefault="002817AC" w:rsidP="004B30C9">
      <w:r>
        <w:t>All 3 models were used for: asking questions, particularly around how to use React components as some of us hadn’t used it before; and for debugging.</w:t>
      </w:r>
    </w:p>
    <w:p w14:paraId="1D2AA96F" w14:textId="77777777" w:rsidR="007A31A4" w:rsidRDefault="007A31A4" w:rsidP="004B30C9"/>
    <w:p w14:paraId="51CC08F2" w14:textId="77777777" w:rsidR="004B30C9" w:rsidRPr="00855982" w:rsidRDefault="004B30C9" w:rsidP="00855982"/>
    <w:sectPr w:rsidR="004B30C9" w:rsidRPr="00855982" w:rsidSect="00855982"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ECF9F" w14:textId="77777777" w:rsidR="00483C58" w:rsidRDefault="00483C58" w:rsidP="00855982">
      <w:pPr>
        <w:spacing w:after="0" w:line="240" w:lineRule="auto"/>
      </w:pPr>
      <w:r>
        <w:separator/>
      </w:r>
    </w:p>
  </w:endnote>
  <w:endnote w:type="continuationSeparator" w:id="0">
    <w:p w14:paraId="57472BD3" w14:textId="77777777" w:rsidR="00483C58" w:rsidRDefault="00483C58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117890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57B9" w14:textId="77777777" w:rsidR="00483C58" w:rsidRDefault="00483C58" w:rsidP="00855982">
      <w:pPr>
        <w:spacing w:after="0" w:line="240" w:lineRule="auto"/>
      </w:pPr>
      <w:r>
        <w:separator/>
      </w:r>
    </w:p>
  </w:footnote>
  <w:footnote w:type="continuationSeparator" w:id="0">
    <w:p w14:paraId="42F4CB3D" w14:textId="77777777" w:rsidR="00483C58" w:rsidRDefault="00483C58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08472086">
    <w:abstractNumId w:val="14"/>
  </w:num>
  <w:num w:numId="2" w16cid:durableId="104505654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7702645">
    <w:abstractNumId w:val="14"/>
  </w:num>
  <w:num w:numId="4" w16cid:durableId="1499542794">
    <w:abstractNumId w:val="14"/>
  </w:num>
  <w:num w:numId="5" w16cid:durableId="365301695">
    <w:abstractNumId w:val="14"/>
  </w:num>
  <w:num w:numId="6" w16cid:durableId="134566542">
    <w:abstractNumId w:val="14"/>
  </w:num>
  <w:num w:numId="7" w16cid:durableId="1814105697">
    <w:abstractNumId w:val="14"/>
  </w:num>
  <w:num w:numId="8" w16cid:durableId="1371608706">
    <w:abstractNumId w:val="14"/>
  </w:num>
  <w:num w:numId="9" w16cid:durableId="1301694073">
    <w:abstractNumId w:val="14"/>
  </w:num>
  <w:num w:numId="10" w16cid:durableId="235013660">
    <w:abstractNumId w:val="14"/>
  </w:num>
  <w:num w:numId="11" w16cid:durableId="411926374">
    <w:abstractNumId w:val="14"/>
  </w:num>
  <w:num w:numId="12" w16cid:durableId="476536500">
    <w:abstractNumId w:val="14"/>
  </w:num>
  <w:num w:numId="13" w16cid:durableId="1785685627">
    <w:abstractNumId w:val="10"/>
  </w:num>
  <w:num w:numId="14" w16cid:durableId="594365544">
    <w:abstractNumId w:val="17"/>
  </w:num>
  <w:num w:numId="15" w16cid:durableId="1997293748">
    <w:abstractNumId w:val="11"/>
  </w:num>
  <w:num w:numId="16" w16cid:durableId="316616536">
    <w:abstractNumId w:val="12"/>
  </w:num>
  <w:num w:numId="17" w16cid:durableId="422072724">
    <w:abstractNumId w:val="9"/>
  </w:num>
  <w:num w:numId="18" w16cid:durableId="828444566">
    <w:abstractNumId w:val="7"/>
  </w:num>
  <w:num w:numId="19" w16cid:durableId="774403378">
    <w:abstractNumId w:val="6"/>
  </w:num>
  <w:num w:numId="20" w16cid:durableId="956989427">
    <w:abstractNumId w:val="5"/>
  </w:num>
  <w:num w:numId="21" w16cid:durableId="1501432260">
    <w:abstractNumId w:val="4"/>
  </w:num>
  <w:num w:numId="22" w16cid:durableId="646125915">
    <w:abstractNumId w:val="8"/>
  </w:num>
  <w:num w:numId="23" w16cid:durableId="1942952371">
    <w:abstractNumId w:val="3"/>
  </w:num>
  <w:num w:numId="24" w16cid:durableId="1834485703">
    <w:abstractNumId w:val="2"/>
  </w:num>
  <w:num w:numId="25" w16cid:durableId="2086678503">
    <w:abstractNumId w:val="1"/>
  </w:num>
  <w:num w:numId="26" w16cid:durableId="1392850313">
    <w:abstractNumId w:val="0"/>
  </w:num>
  <w:num w:numId="27" w16cid:durableId="916324477">
    <w:abstractNumId w:val="13"/>
  </w:num>
  <w:num w:numId="28" w16cid:durableId="1867212686">
    <w:abstractNumId w:val="15"/>
  </w:num>
  <w:num w:numId="29" w16cid:durableId="1225063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C9"/>
    <w:rsid w:val="001D4362"/>
    <w:rsid w:val="002817AC"/>
    <w:rsid w:val="00317BF4"/>
    <w:rsid w:val="003F5CE6"/>
    <w:rsid w:val="00483C58"/>
    <w:rsid w:val="004B30C9"/>
    <w:rsid w:val="007833A7"/>
    <w:rsid w:val="007A31A4"/>
    <w:rsid w:val="007F6FC3"/>
    <w:rsid w:val="00855982"/>
    <w:rsid w:val="00A10484"/>
    <w:rsid w:val="00E967E7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F943"/>
  <w15:chartTrackingRefBased/>
  <w15:docId w15:val="{F47BE927-7208-4858-9ACF-CC53FEFE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nni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4f4e26-0815-4aaa-9b01-d6b13045e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0D6347E62FD48BC2A4B54C5E29EFE" ma:contentTypeVersion="12" ma:contentTypeDescription="Create a new document." ma:contentTypeScope="" ma:versionID="dbeb2fb3de6cf1d736a0bc67b315be47">
  <xsd:schema xmlns:xsd="http://www.w3.org/2001/XMLSchema" xmlns:xs="http://www.w3.org/2001/XMLSchema" xmlns:p="http://schemas.microsoft.com/office/2006/metadata/properties" xmlns:ns3="9c4f4e26-0815-4aaa-9b01-d6b13045e9a5" targetNamespace="http://schemas.microsoft.com/office/2006/metadata/properties" ma:root="true" ma:fieldsID="f2463f840391acffeb739c8dfe8dd5d4" ns3:_="">
    <xsd:import namespace="9c4f4e26-0815-4aaa-9b01-d6b13045e9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4e26-0815-4aaa-9b01-d6b13045e9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9c4f4e26-0815-4aaa-9b01-d6b13045e9a5"/>
  </ds:schemaRefs>
</ds:datastoreItem>
</file>

<file path=customXml/itemProps2.xml><?xml version="1.0" encoding="utf-8"?>
<ds:datastoreItem xmlns:ds="http://schemas.openxmlformats.org/officeDocument/2006/customXml" ds:itemID="{04F4A279-C8EF-44BF-B4FF-054257083D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A7665-25DF-4D2D-AE5D-8345CA11C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4f4e26-0815-4aaa-9b01-d6b13045e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bonnie shi</dc:creator>
  <cp:lastModifiedBy>Ruth Shephard (student)</cp:lastModifiedBy>
  <cp:revision>2</cp:revision>
  <dcterms:created xsi:type="dcterms:W3CDTF">2026-10-18T10:02:00Z</dcterms:created>
  <dcterms:modified xsi:type="dcterms:W3CDTF">2026-10-18T10:02:00Z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0x010100DBF0D6347E62FD48BC2A4B54C5E29EFE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